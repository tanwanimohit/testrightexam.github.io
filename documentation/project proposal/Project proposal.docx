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18B6D" w14:textId="4E7ED7F8" w:rsidR="00A638EC" w:rsidRDefault="00697201" w:rsidP="00A80B9D">
      <w:pPr>
        <w:pStyle w:val="Subtitle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CE9FF7" wp14:editId="04A4306F">
            <wp:simplePos x="0" y="0"/>
            <wp:positionH relativeFrom="column">
              <wp:posOffset>270995</wp:posOffset>
            </wp:positionH>
            <wp:positionV relativeFrom="paragraph">
              <wp:posOffset>-139248</wp:posOffset>
            </wp:positionV>
            <wp:extent cx="5926301" cy="248617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iangle corp (group 3) presentation 1 white bg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6301" cy="2486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EB0EA" w14:textId="182E898E" w:rsidR="00A638EC" w:rsidRDefault="00273521" w:rsidP="00A638EC">
      <w:pPr>
        <w:pStyle w:val="Subtitle"/>
      </w:pPr>
      <w:sdt>
        <w:sdtPr>
          <w:alias w:val="Enter date:"/>
          <w:tag w:val="Enter date:"/>
          <w:id w:val="-664086759"/>
          <w:placeholder>
            <w:docPart w:val="3D7D7454FD33449A9C4F5EFB5DA3B744"/>
          </w:placeholder>
          <w:dataBinding w:prefixMappings="xmlns:ns0='http://schemas.microsoft.com/office/2006/coverPageProps' " w:xpath="/ns0:CoverPageProperties[1]/ns0:CompanyFax[1]" w:storeItemID="{55AF091B-3C7A-41E3-B477-F2FDAA23CFDA}"/>
          <w15:appearance w15:val="hidden"/>
          <w:text/>
        </w:sdtPr>
        <w:sdtEndPr/>
        <w:sdtContent>
          <w:r w:rsidR="00A80B9D">
            <w:t>.</w:t>
          </w:r>
        </w:sdtContent>
      </w:sdt>
    </w:p>
    <w:p w14:paraId="3915AC18" w14:textId="1773BF4E" w:rsidR="00A638EC" w:rsidRPr="00A638EC" w:rsidRDefault="00F24925" w:rsidP="00A638EC">
      <w:pPr>
        <w:pStyle w:val="Logo"/>
      </w:pPr>
      <w:r>
        <w:rPr>
          <w:noProof/>
        </w:rPr>
        <w:drawing>
          <wp:inline distT="0" distB="0" distL="0" distR="0" wp14:anchorId="3F8E9C2F" wp14:editId="3EB0AE13">
            <wp:extent cx="3405471" cy="14720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right without background.png"/>
                    <pic:cNvPicPr/>
                  </pic:nvPicPr>
                  <pic:blipFill rotWithShape="1">
                    <a:blip r:embed="rId10"/>
                    <a:srcRect t="19390" b="26052"/>
                    <a:stretch/>
                  </pic:blipFill>
                  <pic:spPr bwMode="auto">
                    <a:xfrm>
                      <a:off x="0" y="0"/>
                      <a:ext cx="3505216" cy="151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dt>
      <w:sdtPr>
        <w:rPr>
          <w:color w:val="0070C0"/>
        </w:rPr>
        <w:alias w:val="Enter title:"/>
        <w:tag w:val=""/>
        <w:id w:val="390237733"/>
        <w:placeholder>
          <w:docPart w:val="F4BFCE77C7AB4510BF6727493E099ED9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/>
      </w:sdtPr>
      <w:sdtContent>
        <w:p w14:paraId="0F77D935" w14:textId="16881545" w:rsidR="00A638EC" w:rsidRPr="00552EBD" w:rsidRDefault="00552EBD" w:rsidP="00A638EC">
          <w:pPr>
            <w:pStyle w:val="Title"/>
            <w:rPr>
              <w:sz w:val="72"/>
              <w:szCs w:val="72"/>
            </w:rPr>
          </w:pPr>
          <w:r w:rsidRPr="00552EBD">
            <w:rPr>
              <w:color w:val="0070C0"/>
            </w:rPr>
            <w:t>Project proposal</w:t>
          </w:r>
        </w:p>
      </w:sdtContent>
    </w:sdt>
    <w:sdt>
      <w:sdtPr>
        <w:alias w:val="Enter subtitle:"/>
        <w:tag w:val="Enter subtitle:"/>
        <w:id w:val="1134748392"/>
        <w:placeholder>
          <w:docPart w:val="8591702942F04C6193B27FF0AA88EF63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03D47A7C" w14:textId="3FC80F57" w:rsidR="00A638EC" w:rsidRDefault="00A80B9D" w:rsidP="00A638EC">
          <w:pPr>
            <w:pStyle w:val="Subtitle"/>
          </w:pPr>
          <w:r>
            <w:t>Team: 03</w:t>
          </w:r>
        </w:p>
      </w:sdtContent>
    </w:sdt>
    <w:p w14:paraId="096B8B51" w14:textId="699AC631" w:rsidR="00A638EC" w:rsidRPr="00697201" w:rsidRDefault="00273521" w:rsidP="004D5282">
      <w:pPr>
        <w:pStyle w:val="Contactinfo"/>
        <w:rPr>
          <w:sz w:val="24"/>
          <w:szCs w:val="24"/>
        </w:rPr>
      </w:pPr>
      <w:sdt>
        <w:sdtPr>
          <w:rPr>
            <w:sz w:val="24"/>
            <w:szCs w:val="24"/>
          </w:rPr>
          <w:alias w:val="Presented by: "/>
          <w:tag w:val="Presented by: "/>
          <w:id w:val="529071456"/>
          <w:placeholder>
            <w:docPart w:val="90D009D162FF4EB6929F97A882BC92AB"/>
          </w:placeholder>
          <w:temporary/>
          <w:showingPlcHdr/>
          <w15:appearance w15:val="hidden"/>
        </w:sdtPr>
        <w:sdtEndPr/>
        <w:sdtContent>
          <w:r w:rsidR="00A638EC" w:rsidRPr="00697201">
            <w:rPr>
              <w:sz w:val="24"/>
              <w:szCs w:val="24"/>
            </w:rPr>
            <w:t>Presented by:</w:t>
          </w:r>
        </w:sdtContent>
      </w:sdt>
      <w:r w:rsidR="00A638EC" w:rsidRPr="00697201">
        <w:rPr>
          <w:sz w:val="24"/>
          <w:szCs w:val="24"/>
        </w:rPr>
        <w:t xml:space="preserve"> </w:t>
      </w:r>
      <w:r w:rsidR="00A80B9D" w:rsidRPr="00697201">
        <w:rPr>
          <w:sz w:val="24"/>
          <w:szCs w:val="24"/>
        </w:rPr>
        <w:t>Team TestRight</w:t>
      </w:r>
    </w:p>
    <w:p w14:paraId="7DC73884" w14:textId="0EBA9B5B" w:rsidR="002600A3" w:rsidRPr="00697201" w:rsidRDefault="00273521" w:rsidP="00A80B9D">
      <w:pPr>
        <w:pStyle w:val="Contactinfo"/>
        <w:rPr>
          <w:sz w:val="24"/>
          <w:szCs w:val="24"/>
        </w:rPr>
      </w:pPr>
      <w:sdt>
        <w:sdtPr>
          <w:rPr>
            <w:sz w:val="24"/>
            <w:szCs w:val="24"/>
          </w:rPr>
          <w:alias w:val="Enter company name:"/>
          <w:tag w:val=""/>
          <w:id w:val="-874304286"/>
          <w:placeholder>
            <w:docPart w:val="7ADE6E353E8F4CF1BF67CB0B9071A328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A80B9D" w:rsidRPr="00697201">
            <w:rPr>
              <w:sz w:val="24"/>
              <w:szCs w:val="24"/>
            </w:rPr>
            <w:t>TrIANGLE CORPORATION</w:t>
          </w:r>
        </w:sdtContent>
      </w:sdt>
    </w:p>
    <w:p w14:paraId="3068D62D" w14:textId="51B7DE91" w:rsidR="00BC11D5" w:rsidRPr="00552EBD" w:rsidRDefault="00BC11D5" w:rsidP="00552EBD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lastRenderedPageBreak/>
        <w:t>Team members</w:t>
      </w:r>
    </w:p>
    <w:p w14:paraId="60320923" w14:textId="7A957D52" w:rsidR="00BC11D5" w:rsidRDefault="00BC11D5" w:rsidP="00BC11D5">
      <w:pPr>
        <w:pStyle w:val="Contactinfo"/>
        <w:ind w:left="792"/>
        <w:jc w:val="left"/>
        <w:rPr>
          <w:sz w:val="36"/>
          <w:szCs w:val="36"/>
        </w:rPr>
      </w:pPr>
    </w:p>
    <w:p w14:paraId="53F5AB6C" w14:textId="12BE3929" w:rsidR="00BC11D5" w:rsidRDefault="00BC11D5" w:rsidP="00BC11D5">
      <w:pPr>
        <w:pStyle w:val="Contactinfo"/>
        <w:ind w:left="792"/>
        <w:jc w:val="left"/>
        <w:rPr>
          <w:sz w:val="36"/>
          <w:szCs w:val="36"/>
        </w:rPr>
      </w:pPr>
    </w:p>
    <w:p w14:paraId="26A39517" w14:textId="77777777" w:rsidR="00BC11D5" w:rsidRDefault="00BC11D5" w:rsidP="00BC11D5">
      <w:pPr>
        <w:pStyle w:val="Contactinfo"/>
        <w:ind w:left="792"/>
        <w:jc w:val="left"/>
        <w:rPr>
          <w:sz w:val="36"/>
          <w:szCs w:val="36"/>
        </w:rPr>
      </w:pPr>
    </w:p>
    <w:p w14:paraId="6B183962" w14:textId="45718E31" w:rsidR="009E4EDF" w:rsidRPr="00697201" w:rsidRDefault="009E4EDF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Akshay Jain – 201812001</w:t>
      </w:r>
    </w:p>
    <w:p w14:paraId="330D7241" w14:textId="08C7A4C9" w:rsidR="009E4EDF" w:rsidRPr="00697201" w:rsidRDefault="009E4EDF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 xml:space="preserve">Pratibha </w:t>
      </w:r>
      <w:r w:rsidR="00F05A45" w:rsidRPr="00697201">
        <w:rPr>
          <w:sz w:val="36"/>
          <w:szCs w:val="36"/>
        </w:rPr>
        <w:t>Hotwani – 201812007</w:t>
      </w:r>
    </w:p>
    <w:p w14:paraId="6E095928" w14:textId="1B60577B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jaideep warrier - 201812016</w:t>
      </w:r>
    </w:p>
    <w:p w14:paraId="5AC2A4A8" w14:textId="627FBA52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MOhit Tanwani – 201812023</w:t>
      </w:r>
    </w:p>
    <w:p w14:paraId="2F354FE7" w14:textId="627FBA52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Chirag Chatwani – 201812036</w:t>
      </w:r>
    </w:p>
    <w:p w14:paraId="18DEEC36" w14:textId="56284D34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ankit chawla – 201812047</w:t>
      </w:r>
    </w:p>
    <w:p w14:paraId="1C867AEC" w14:textId="45B278E3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vishal tanwani – 201812088</w:t>
      </w:r>
    </w:p>
    <w:p w14:paraId="63E0C6C1" w14:textId="377DFBEA" w:rsidR="00F05A45" w:rsidRPr="00697201" w:rsidRDefault="00F05A45" w:rsidP="009E4EDF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haresh samnani – 201812092</w:t>
      </w:r>
    </w:p>
    <w:p w14:paraId="15BD7BC5" w14:textId="013F623F" w:rsidR="00697201" w:rsidRPr="00697201" w:rsidRDefault="00697201" w:rsidP="00697201">
      <w:pPr>
        <w:pStyle w:val="Contactinfo"/>
        <w:numPr>
          <w:ilvl w:val="0"/>
          <w:numId w:val="14"/>
        </w:numPr>
        <w:jc w:val="left"/>
        <w:rPr>
          <w:sz w:val="36"/>
          <w:szCs w:val="36"/>
        </w:rPr>
      </w:pPr>
      <w:r w:rsidRPr="00697201">
        <w:rPr>
          <w:sz w:val="36"/>
          <w:szCs w:val="36"/>
        </w:rPr>
        <w:t>Soniya Vasyani – 201812105</w:t>
      </w:r>
    </w:p>
    <w:p w14:paraId="77A8B5E4" w14:textId="3EDCE26C" w:rsidR="00697201" w:rsidRPr="00697201" w:rsidRDefault="00697201" w:rsidP="00697201">
      <w:pPr>
        <w:pStyle w:val="Contactinfo"/>
        <w:ind w:left="432"/>
        <w:jc w:val="left"/>
        <w:rPr>
          <w:sz w:val="36"/>
          <w:szCs w:val="36"/>
        </w:rPr>
      </w:pPr>
      <w:r w:rsidRPr="00697201">
        <w:rPr>
          <w:caps w:val="0"/>
          <w:sz w:val="36"/>
          <w:szCs w:val="36"/>
        </w:rPr>
        <w:t>10.</w:t>
      </w:r>
      <w:r w:rsidRPr="00697201">
        <w:rPr>
          <w:sz w:val="36"/>
          <w:szCs w:val="36"/>
        </w:rPr>
        <w:t xml:space="preserve"> Riya SHarma – 201812111</w:t>
      </w:r>
    </w:p>
    <w:p w14:paraId="4DA6749C" w14:textId="73A7AACD" w:rsidR="00697201" w:rsidRDefault="00697201" w:rsidP="00697201">
      <w:pPr>
        <w:pStyle w:val="Contactinfo"/>
        <w:jc w:val="left"/>
        <w:rPr>
          <w:sz w:val="32"/>
          <w:szCs w:val="32"/>
        </w:rPr>
      </w:pPr>
    </w:p>
    <w:p w14:paraId="02505E5B" w14:textId="77777777" w:rsidR="00697201" w:rsidRDefault="00697201">
      <w:pPr>
        <w:spacing w:before="0" w:after="240" w:line="252" w:lineRule="auto"/>
        <w:ind w:left="0" w:right="0"/>
        <w:rPr>
          <w:caps/>
          <w:sz w:val="32"/>
          <w:szCs w:val="32"/>
        </w:rPr>
      </w:pPr>
      <w:r>
        <w:rPr>
          <w:sz w:val="32"/>
          <w:szCs w:val="32"/>
        </w:rPr>
        <w:br w:type="page"/>
      </w:r>
    </w:p>
    <w:p w14:paraId="3D940C46" w14:textId="4C7F1BD3" w:rsidR="00697201" w:rsidRPr="003C5F4B" w:rsidRDefault="00697201" w:rsidP="00697201">
      <w:pPr>
        <w:pStyle w:val="Contactinfo"/>
        <w:jc w:val="left"/>
        <w:rPr>
          <w:color w:val="0070C0"/>
          <w:sz w:val="44"/>
          <w:szCs w:val="44"/>
        </w:rPr>
      </w:pPr>
      <w:r w:rsidRPr="003C5F4B">
        <w:rPr>
          <w:color w:val="0070C0"/>
          <w:sz w:val="44"/>
          <w:szCs w:val="44"/>
        </w:rPr>
        <w:lastRenderedPageBreak/>
        <w:t>Abstract</w:t>
      </w:r>
    </w:p>
    <w:p w14:paraId="435B435F" w14:textId="1F34658F" w:rsidR="00697201" w:rsidRDefault="00697201" w:rsidP="00697201">
      <w:pPr>
        <w:pStyle w:val="Contactinfo"/>
        <w:jc w:val="left"/>
        <w:rPr>
          <w:sz w:val="32"/>
          <w:szCs w:val="32"/>
        </w:rPr>
      </w:pPr>
    </w:p>
    <w:p w14:paraId="3828F4D1" w14:textId="14E2FF9F" w:rsidR="00697201" w:rsidRDefault="003C5F4B" w:rsidP="003C5F4B">
      <w:pPr>
        <w:pStyle w:val="Contactinfo"/>
        <w:jc w:val="left"/>
        <w:rPr>
          <w:sz w:val="32"/>
          <w:szCs w:val="32"/>
        </w:rPr>
      </w:pPr>
      <w:r w:rsidRPr="003C5F4B">
        <w:rPr>
          <w:sz w:val="32"/>
          <w:szCs w:val="32"/>
        </w:rPr>
        <w:t>TestRight - Exam Tools, i.e our system can be used for conducting different examinations online with security measures to prevent any cheating.It is a digital platform that centralizes the examination process for different exams.</w:t>
      </w:r>
    </w:p>
    <w:p w14:paraId="63753D44" w14:textId="23BC56FC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0B61D000" w14:textId="42754A4B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03C53DB8" w14:textId="66CC8C00" w:rsidR="003C5F4B" w:rsidRPr="003C5F4B" w:rsidRDefault="003C5F4B" w:rsidP="003C5F4B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sITE vIEW</w:t>
      </w:r>
    </w:p>
    <w:p w14:paraId="28B0053A" w14:textId="09E0BEE9" w:rsidR="003C5F4B" w:rsidRDefault="003C5F4B" w:rsidP="003C5F4B">
      <w:pPr>
        <w:pStyle w:val="Contactinfo"/>
        <w:numPr>
          <w:ilvl w:val="0"/>
          <w:numId w:val="15"/>
        </w:numPr>
        <w:jc w:val="left"/>
        <w:rPr>
          <w:sz w:val="32"/>
          <w:szCs w:val="32"/>
        </w:rPr>
      </w:pPr>
      <w:r>
        <w:rPr>
          <w:sz w:val="32"/>
          <w:szCs w:val="32"/>
        </w:rPr>
        <w:t>admin</w:t>
      </w:r>
    </w:p>
    <w:p w14:paraId="0E089E21" w14:textId="6D557406" w:rsidR="003C5F4B" w:rsidRDefault="003C5F4B" w:rsidP="003C5F4B">
      <w:pPr>
        <w:pStyle w:val="Contactinfo"/>
        <w:numPr>
          <w:ilvl w:val="0"/>
          <w:numId w:val="15"/>
        </w:numPr>
        <w:jc w:val="left"/>
        <w:rPr>
          <w:sz w:val="32"/>
          <w:szCs w:val="32"/>
        </w:rPr>
      </w:pPr>
      <w:r>
        <w:rPr>
          <w:sz w:val="32"/>
          <w:szCs w:val="32"/>
        </w:rPr>
        <w:t>Client</w:t>
      </w:r>
    </w:p>
    <w:p w14:paraId="02510CA2" w14:textId="3AC99DF6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63BDB929" w14:textId="77777777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2F67B5C4" w14:textId="5E425A47" w:rsidR="003C5F4B" w:rsidRPr="003C5F4B" w:rsidRDefault="003C5F4B" w:rsidP="003C5F4B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Actors</w:t>
      </w:r>
    </w:p>
    <w:p w14:paraId="760AF3FD" w14:textId="256ACB82" w:rsidR="003C5F4B" w:rsidRDefault="003C5F4B" w:rsidP="003C5F4B">
      <w:pPr>
        <w:pStyle w:val="Contactinfo"/>
        <w:numPr>
          <w:ilvl w:val="0"/>
          <w:numId w:val="16"/>
        </w:numPr>
        <w:jc w:val="left"/>
        <w:rPr>
          <w:sz w:val="32"/>
          <w:szCs w:val="32"/>
        </w:rPr>
      </w:pPr>
      <w:r>
        <w:rPr>
          <w:sz w:val="32"/>
          <w:szCs w:val="32"/>
        </w:rPr>
        <w:t>Admin</w:t>
      </w:r>
    </w:p>
    <w:p w14:paraId="0D0E053C" w14:textId="6176ED33" w:rsidR="003C5F4B" w:rsidRDefault="003C5F4B" w:rsidP="003C5F4B">
      <w:pPr>
        <w:pStyle w:val="Contactinfo"/>
        <w:numPr>
          <w:ilvl w:val="0"/>
          <w:numId w:val="16"/>
        </w:numPr>
        <w:jc w:val="left"/>
        <w:rPr>
          <w:sz w:val="32"/>
          <w:szCs w:val="32"/>
        </w:rPr>
      </w:pPr>
      <w:r>
        <w:rPr>
          <w:sz w:val="32"/>
          <w:szCs w:val="32"/>
        </w:rPr>
        <w:t>Student</w:t>
      </w:r>
    </w:p>
    <w:p w14:paraId="2A76B651" w14:textId="328E44FD" w:rsidR="003C5F4B" w:rsidRDefault="003C5F4B" w:rsidP="003C5F4B">
      <w:pPr>
        <w:pStyle w:val="Contactinfo"/>
        <w:numPr>
          <w:ilvl w:val="0"/>
          <w:numId w:val="16"/>
        </w:numPr>
        <w:jc w:val="left"/>
        <w:rPr>
          <w:sz w:val="32"/>
          <w:szCs w:val="32"/>
        </w:rPr>
      </w:pPr>
      <w:r>
        <w:rPr>
          <w:sz w:val="32"/>
          <w:szCs w:val="32"/>
        </w:rPr>
        <w:t>teacher</w:t>
      </w:r>
    </w:p>
    <w:p w14:paraId="16F966AB" w14:textId="4F3424AA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1E6F67E6" w14:textId="77777777" w:rsidR="003C5F4B" w:rsidRDefault="003C5F4B" w:rsidP="003C5F4B">
      <w:pPr>
        <w:pStyle w:val="Contactinfo"/>
        <w:jc w:val="left"/>
        <w:rPr>
          <w:sz w:val="32"/>
          <w:szCs w:val="32"/>
        </w:rPr>
      </w:pPr>
    </w:p>
    <w:p w14:paraId="4FCA9AEB" w14:textId="3BD0F952" w:rsidR="003C5F4B" w:rsidRPr="003C5F4B" w:rsidRDefault="003C5F4B" w:rsidP="003C5F4B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workflow</w:t>
      </w:r>
    </w:p>
    <w:p w14:paraId="633BEADB" w14:textId="642380A1" w:rsidR="0095151C" w:rsidRDefault="003C5F4B" w:rsidP="0095151C">
      <w:pPr>
        <w:pStyle w:val="Contactinfo"/>
        <w:numPr>
          <w:ilvl w:val="0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Admin</w:t>
      </w:r>
    </w:p>
    <w:p w14:paraId="108323E4" w14:textId="77777777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ALL THE RIGHTS ARE IN THE HANDS OF THE ADMIN.</w:t>
      </w:r>
    </w:p>
    <w:p w14:paraId="5D07BE77" w14:textId="77777777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THE ADMIN CAN BLOCK A SPECIFIC USER.</w:t>
      </w:r>
    </w:p>
    <w:p w14:paraId="148AC5C8" w14:textId="77777777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THE ADMIN HAS THE RIGHTS TO CREATE/EDIT/DELETE A QUIZ.</w:t>
      </w:r>
    </w:p>
    <w:p w14:paraId="05DE4F4D" w14:textId="16DC17D3" w:rsidR="008C313F" w:rsidRP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THE MARKSHEET CAN BE EDITED BY THE ADMIN.</w:t>
      </w:r>
    </w:p>
    <w:p w14:paraId="64529BF8" w14:textId="579D69C4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 w:rsidRPr="008C313F">
        <w:rPr>
          <w:sz w:val="32"/>
          <w:szCs w:val="32"/>
        </w:rPr>
        <w:t>ALL DASHBOARDS WILL ACCESSABLE TO THE ADMIN.</w:t>
      </w:r>
    </w:p>
    <w:p w14:paraId="4CEF6C6E" w14:textId="181F84D7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0C37ED85" w14:textId="589FD0BF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06180988" w14:textId="63324739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1AE344FA" w14:textId="77777777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61A4EECF" w14:textId="23F431A5" w:rsidR="008C313F" w:rsidRDefault="008C313F" w:rsidP="008C313F">
      <w:pPr>
        <w:pStyle w:val="Contactinfo"/>
        <w:numPr>
          <w:ilvl w:val="0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Student</w:t>
      </w:r>
    </w:p>
    <w:p w14:paraId="6A2143C9" w14:textId="71369FCD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students can access the quiz assigned to them.</w:t>
      </w:r>
    </w:p>
    <w:p w14:paraId="1FF65B0E" w14:textId="3DAB5708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students can access the results when ever needed.</w:t>
      </w:r>
    </w:p>
    <w:p w14:paraId="37F67E9D" w14:textId="24711F04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student dashboard will have all the information related to past and upcoming test.</w:t>
      </w:r>
    </w:p>
    <w:p w14:paraId="22BFAF53" w14:textId="77777777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146D8A87" w14:textId="2EB5D8F2" w:rsidR="008C313F" w:rsidRDefault="008C313F" w:rsidP="008C313F">
      <w:pPr>
        <w:pStyle w:val="Contactinfo"/>
        <w:numPr>
          <w:ilvl w:val="0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Teacher</w:t>
      </w:r>
    </w:p>
    <w:p w14:paraId="53EEB582" w14:textId="4872475C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create test.</w:t>
      </w:r>
    </w:p>
    <w:p w14:paraId="3F9F6CAF" w14:textId="08BADFAA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view the results of the students.</w:t>
      </w:r>
    </w:p>
    <w:p w14:paraId="75C4680C" w14:textId="04232599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edit the questions if required.</w:t>
      </w:r>
    </w:p>
    <w:p w14:paraId="56DE2F3F" w14:textId="536611D5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share the test ID to the students.</w:t>
      </w:r>
    </w:p>
    <w:p w14:paraId="5DBBCD2B" w14:textId="69D13097" w:rsidR="008C313F" w:rsidRDefault="008C313F" w:rsidP="008C313F">
      <w:pPr>
        <w:pStyle w:val="Contactinfo"/>
        <w:numPr>
          <w:ilvl w:val="1"/>
          <w:numId w:val="18"/>
        </w:numPr>
        <w:jc w:val="left"/>
        <w:rPr>
          <w:sz w:val="32"/>
          <w:szCs w:val="32"/>
        </w:rPr>
      </w:pPr>
      <w:r>
        <w:rPr>
          <w:sz w:val="32"/>
          <w:szCs w:val="32"/>
        </w:rPr>
        <w:t>the teachers can edit the result if required.</w:t>
      </w:r>
    </w:p>
    <w:p w14:paraId="19420F7D" w14:textId="1658E0D7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6AB654F2" w14:textId="43D7BCC2" w:rsidR="008C313F" w:rsidRPr="008C313F" w:rsidRDefault="008C313F" w:rsidP="008C313F">
      <w:pPr>
        <w:pStyle w:val="Contactinfo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Conclusion</w:t>
      </w:r>
    </w:p>
    <w:p w14:paraId="5A4F9A32" w14:textId="470A8A94" w:rsidR="008C313F" w:rsidRDefault="008C313F" w:rsidP="008C313F">
      <w:pPr>
        <w:pStyle w:val="Contactinfo"/>
        <w:jc w:val="left"/>
        <w:rPr>
          <w:sz w:val="32"/>
          <w:szCs w:val="32"/>
        </w:rPr>
      </w:pPr>
      <w:r>
        <w:rPr>
          <w:sz w:val="32"/>
          <w:szCs w:val="32"/>
        </w:rPr>
        <w:tab/>
        <w:t>to conclude, we can that our product will help both small-scale and LARGE-SCALE institutes as well as organizations to conduct test in an manner.</w:t>
      </w:r>
    </w:p>
    <w:p w14:paraId="12DB98F4" w14:textId="0D879718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25BC2E04" w14:textId="492DD06B" w:rsidR="008C313F" w:rsidRDefault="008C313F" w:rsidP="008C313F">
      <w:pPr>
        <w:pStyle w:val="Contactinfo"/>
        <w:jc w:val="left"/>
        <w:rPr>
          <w:sz w:val="32"/>
          <w:szCs w:val="32"/>
        </w:rPr>
      </w:pPr>
    </w:p>
    <w:p w14:paraId="7DA17781" w14:textId="36727983" w:rsidR="00BC11D5" w:rsidRDefault="00BC11D5" w:rsidP="008C313F">
      <w:pPr>
        <w:pStyle w:val="Contactinfo"/>
        <w:jc w:val="left"/>
        <w:rPr>
          <w:sz w:val="32"/>
          <w:szCs w:val="32"/>
        </w:rPr>
      </w:pPr>
    </w:p>
    <w:p w14:paraId="60AC74EC" w14:textId="77777777" w:rsidR="00BC11D5" w:rsidRDefault="00BC11D5" w:rsidP="008C313F">
      <w:pPr>
        <w:pStyle w:val="Contactinfo"/>
        <w:jc w:val="left"/>
        <w:rPr>
          <w:sz w:val="32"/>
          <w:szCs w:val="32"/>
        </w:rPr>
      </w:pPr>
    </w:p>
    <w:p w14:paraId="79BF064B" w14:textId="2EE4D2EC" w:rsidR="008C313F" w:rsidRDefault="008C313F" w:rsidP="008C313F">
      <w:pPr>
        <w:pStyle w:val="Contactinfo"/>
        <w:ind w:left="6552"/>
        <w:jc w:val="left"/>
        <w:rPr>
          <w:color w:val="0070C0"/>
          <w:sz w:val="44"/>
          <w:szCs w:val="44"/>
        </w:rPr>
      </w:pPr>
      <w:r>
        <w:rPr>
          <w:color w:val="0070C0"/>
          <w:sz w:val="44"/>
          <w:szCs w:val="44"/>
        </w:rPr>
        <w:t>Thank you</w:t>
      </w:r>
    </w:p>
    <w:p w14:paraId="1B7C724A" w14:textId="6B81CE6E" w:rsidR="008C313F" w:rsidRPr="008C313F" w:rsidRDefault="008C313F" w:rsidP="008C313F">
      <w:pPr>
        <w:pStyle w:val="Contactinfo"/>
        <w:ind w:left="5832" w:firstLine="648"/>
        <w:jc w:val="left"/>
        <w:rPr>
          <w:color w:val="0070C0"/>
          <w:sz w:val="44"/>
          <w:szCs w:val="44"/>
        </w:rPr>
      </w:pPr>
      <w:r>
        <w:rPr>
          <w:sz w:val="32"/>
          <w:szCs w:val="32"/>
        </w:rPr>
        <w:t>-team TestRight</w:t>
      </w:r>
    </w:p>
    <w:sectPr w:rsidR="008C313F" w:rsidRPr="008C313F">
      <w:headerReference w:type="default" r:id="rId11"/>
      <w:footerReference w:type="default" r:id="rId12"/>
      <w:headerReference w:type="first" r:id="rId13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8BCBD9" w14:textId="77777777" w:rsidR="00273521" w:rsidRDefault="00273521">
      <w:r>
        <w:separator/>
      </w:r>
    </w:p>
    <w:p w14:paraId="5A182277" w14:textId="77777777" w:rsidR="00273521" w:rsidRDefault="00273521"/>
  </w:endnote>
  <w:endnote w:type="continuationSeparator" w:id="0">
    <w:p w14:paraId="719A4DEC" w14:textId="77777777" w:rsidR="00273521" w:rsidRDefault="00273521">
      <w:r>
        <w:continuationSeparator/>
      </w:r>
    </w:p>
    <w:p w14:paraId="47AC3D03" w14:textId="77777777" w:rsidR="00273521" w:rsidRDefault="002735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620" w:firstRow="1" w:lastRow="0" w:firstColumn="0" w:lastColumn="0" w:noHBand="1" w:noVBand="1"/>
      <w:tblDescription w:val="Footer table with date, document title, and page number"/>
    </w:tblPr>
    <w:tblGrid>
      <w:gridCol w:w="1404"/>
      <w:gridCol w:w="6552"/>
      <w:gridCol w:w="1404"/>
    </w:tblGrid>
    <w:tr w:rsidR="00FC58C2" w14:paraId="2AF62758" w14:textId="77777777" w:rsidTr="002600A3">
      <w:trPr>
        <w:trHeight w:val="101"/>
      </w:trPr>
      <w:tc>
        <w:tcPr>
          <w:tcW w:w="750" w:type="pct"/>
        </w:tcPr>
        <w:p w14:paraId="1B0C6DCA" w14:textId="4ABEE620" w:rsidR="00FC58C2" w:rsidRDefault="00FC58C2" w:rsidP="002600A3">
          <w:pPr>
            <w:pStyle w:val="Footer"/>
            <w:ind w:left="0"/>
          </w:pPr>
        </w:p>
      </w:tc>
      <w:tc>
        <w:tcPr>
          <w:tcW w:w="3500" w:type="pct"/>
        </w:tcPr>
        <w:p w14:paraId="46DC8FFC" w14:textId="3B915C42" w:rsidR="00FC58C2" w:rsidRDefault="00FC58C2" w:rsidP="00547E56">
          <w:pPr>
            <w:pStyle w:val="Footer"/>
            <w:jc w:val="center"/>
          </w:pPr>
        </w:p>
      </w:tc>
      <w:tc>
        <w:tcPr>
          <w:tcW w:w="750" w:type="pct"/>
        </w:tcPr>
        <w:p w14:paraId="168C99D4" w14:textId="193574C7" w:rsidR="00FC58C2" w:rsidRDefault="002600A3" w:rsidP="002600A3">
          <w:pPr>
            <w:pStyle w:val="Footer"/>
            <w:jc w:val="right"/>
          </w:pPr>
          <w:r>
            <w:t xml:space="preserve">Page: </w:t>
          </w:r>
          <w:r w:rsidR="004F0E9B">
            <w:fldChar w:fldCharType="begin"/>
          </w:r>
          <w:r w:rsidR="004F0E9B">
            <w:instrText xml:space="preserve"> PAGE   \* MERGEFORMAT </w:instrText>
          </w:r>
          <w:r w:rsidR="004F0E9B">
            <w:fldChar w:fldCharType="separate"/>
          </w:r>
          <w:r w:rsidR="007F4B9C">
            <w:rPr>
              <w:noProof/>
            </w:rPr>
            <w:t>4</w:t>
          </w:r>
          <w:r w:rsidR="004F0E9B">
            <w:rPr>
              <w:noProof/>
            </w:rPr>
            <w:fldChar w:fldCharType="end"/>
          </w:r>
        </w:p>
      </w:tc>
    </w:tr>
  </w:tbl>
  <w:p w14:paraId="40501FD4" w14:textId="77777777" w:rsidR="00FC58C2" w:rsidRDefault="00FC58C2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23ACE3" w14:textId="77777777" w:rsidR="00273521" w:rsidRDefault="00273521">
      <w:r>
        <w:separator/>
      </w:r>
    </w:p>
    <w:p w14:paraId="45AC6FA9" w14:textId="77777777" w:rsidR="00273521" w:rsidRDefault="00273521"/>
  </w:footnote>
  <w:footnote w:type="continuationSeparator" w:id="0">
    <w:p w14:paraId="7368ECF4" w14:textId="77777777" w:rsidR="00273521" w:rsidRDefault="00273521">
      <w:r>
        <w:continuationSeparator/>
      </w:r>
    </w:p>
    <w:p w14:paraId="1B5738EB" w14:textId="77777777" w:rsidR="00273521" w:rsidRDefault="002735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B8D1B4" w14:textId="34C20361" w:rsidR="00FC58C2" w:rsidRDefault="00FC58C2">
    <w:pPr>
      <w:pStyle w:val="Header"/>
    </w:pPr>
  </w:p>
  <w:p w14:paraId="1208628E" w14:textId="77777777" w:rsidR="002600A3" w:rsidRDefault="002600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380504" w14:textId="77777777" w:rsidR="00A94C93" w:rsidRDefault="00A638EC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562B40EB" wp14:editId="54664B37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Group 1" descr="Decorative sideba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 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0764244C" id="Group 1" o:spid="_x0000_s1026" alt="Decorative sidebar" style="position:absolute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">
              <v:rect id="Rectangle 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Rectangle 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350E4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2AEB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E1C0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DBE37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0050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7EC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7C45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0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167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931586"/>
    <w:multiLevelType w:val="hybridMultilevel"/>
    <w:tmpl w:val="27E6F690"/>
    <w:lvl w:ilvl="0" w:tplc="E12A9380">
      <w:start w:val="1"/>
      <w:numFmt w:val="upp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0D470BD7"/>
    <w:multiLevelType w:val="hybridMultilevel"/>
    <w:tmpl w:val="746859BA"/>
    <w:lvl w:ilvl="0" w:tplc="45564B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20D84328"/>
    <w:multiLevelType w:val="hybridMultilevel"/>
    <w:tmpl w:val="60AE853C"/>
    <w:lvl w:ilvl="0" w:tplc="C3B6AE4E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95007C"/>
    <w:multiLevelType w:val="hybridMultilevel"/>
    <w:tmpl w:val="87B49DCA"/>
    <w:lvl w:ilvl="0" w:tplc="9D0682E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5" w15:restartNumberingAfterBreak="0">
    <w:nsid w:val="433874DE"/>
    <w:multiLevelType w:val="hybridMultilevel"/>
    <w:tmpl w:val="FC167DC0"/>
    <w:lvl w:ilvl="0" w:tplc="ED96364A">
      <w:start w:val="1"/>
      <w:numFmt w:val="upperLetter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4D993888"/>
    <w:multiLevelType w:val="hybridMultilevel"/>
    <w:tmpl w:val="E0525368"/>
    <w:lvl w:ilvl="0" w:tplc="0EB45C24">
      <w:start w:val="1"/>
      <w:numFmt w:val="bullet"/>
      <w:pStyle w:val="List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7" w15:restartNumberingAfterBreak="0">
    <w:nsid w:val="54353B00"/>
    <w:multiLevelType w:val="hybridMultilevel"/>
    <w:tmpl w:val="E84432A6"/>
    <w:lvl w:ilvl="0" w:tplc="084ED2B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631D2DBE"/>
    <w:multiLevelType w:val="hybridMultilevel"/>
    <w:tmpl w:val="2EFAB790"/>
    <w:lvl w:ilvl="0" w:tplc="ABC2CA1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9" w15:restartNumberingAfterBreak="0">
    <w:nsid w:val="65DA23D3"/>
    <w:multiLevelType w:val="hybridMultilevel"/>
    <w:tmpl w:val="316A2658"/>
    <w:lvl w:ilvl="0" w:tplc="B05C3352">
      <w:start w:val="1"/>
      <w:numFmt w:val="upp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69EE158F"/>
    <w:multiLevelType w:val="hybridMultilevel"/>
    <w:tmpl w:val="9992E14A"/>
    <w:lvl w:ilvl="0" w:tplc="C62E6BC4">
      <w:start w:val="1"/>
      <w:numFmt w:val="upp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1" w15:restartNumberingAfterBreak="0">
    <w:nsid w:val="6C651D56"/>
    <w:multiLevelType w:val="hybridMultilevel"/>
    <w:tmpl w:val="51AA66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2" w15:restartNumberingAfterBreak="0">
    <w:nsid w:val="74CE66DF"/>
    <w:multiLevelType w:val="hybridMultilevel"/>
    <w:tmpl w:val="3586B4DC"/>
    <w:lvl w:ilvl="0" w:tplc="43D6EA8A">
      <w:start w:val="1"/>
      <w:numFmt w:val="upperLetter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num w:numId="1">
    <w:abstractNumId w:val="9"/>
  </w:num>
  <w:num w:numId="2">
    <w:abstractNumId w:val="13"/>
  </w:num>
  <w:num w:numId="3">
    <w:abstractNumId w:val="8"/>
  </w:num>
  <w:num w:numId="4">
    <w:abstractNumId w:val="8"/>
  </w:num>
  <w:num w:numId="5">
    <w:abstractNumId w:val="16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1"/>
  </w:num>
  <w:num w:numId="15">
    <w:abstractNumId w:val="14"/>
  </w:num>
  <w:num w:numId="16">
    <w:abstractNumId w:val="11"/>
  </w:num>
  <w:num w:numId="17">
    <w:abstractNumId w:val="17"/>
  </w:num>
  <w:num w:numId="18">
    <w:abstractNumId w:val="18"/>
  </w:num>
  <w:num w:numId="19">
    <w:abstractNumId w:val="12"/>
  </w:num>
  <w:num w:numId="20">
    <w:abstractNumId w:val="19"/>
  </w:num>
  <w:num w:numId="21">
    <w:abstractNumId w:val="10"/>
  </w:num>
  <w:num w:numId="22">
    <w:abstractNumId w:val="15"/>
  </w:num>
  <w:num w:numId="23">
    <w:abstractNumId w:val="20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2A7"/>
    <w:rsid w:val="001912B2"/>
    <w:rsid w:val="002600A3"/>
    <w:rsid w:val="00273521"/>
    <w:rsid w:val="0027455B"/>
    <w:rsid w:val="00290347"/>
    <w:rsid w:val="002A0044"/>
    <w:rsid w:val="003A445F"/>
    <w:rsid w:val="003A4FE1"/>
    <w:rsid w:val="003C0801"/>
    <w:rsid w:val="003C5F4B"/>
    <w:rsid w:val="003C6F41"/>
    <w:rsid w:val="003F66FA"/>
    <w:rsid w:val="004224CB"/>
    <w:rsid w:val="00474746"/>
    <w:rsid w:val="004D5282"/>
    <w:rsid w:val="004F0E9B"/>
    <w:rsid w:val="00547E56"/>
    <w:rsid w:val="00552EBD"/>
    <w:rsid w:val="005A54FA"/>
    <w:rsid w:val="005B2EAF"/>
    <w:rsid w:val="005B3755"/>
    <w:rsid w:val="00697201"/>
    <w:rsid w:val="006E67C4"/>
    <w:rsid w:val="006F2718"/>
    <w:rsid w:val="007D770B"/>
    <w:rsid w:val="007E72A7"/>
    <w:rsid w:val="007F4B9C"/>
    <w:rsid w:val="007F6D58"/>
    <w:rsid w:val="008400AB"/>
    <w:rsid w:val="008C313F"/>
    <w:rsid w:val="0090428B"/>
    <w:rsid w:val="0095151C"/>
    <w:rsid w:val="009E4EDF"/>
    <w:rsid w:val="00A638EC"/>
    <w:rsid w:val="00A80B9D"/>
    <w:rsid w:val="00A94C93"/>
    <w:rsid w:val="00AA133F"/>
    <w:rsid w:val="00BC11D5"/>
    <w:rsid w:val="00BE0195"/>
    <w:rsid w:val="00D5350B"/>
    <w:rsid w:val="00DB5E3A"/>
    <w:rsid w:val="00E53FFD"/>
    <w:rsid w:val="00F05A45"/>
    <w:rsid w:val="00F24925"/>
    <w:rsid w:val="00F9069F"/>
    <w:rsid w:val="00FC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3681705"/>
  <w15:chartTrackingRefBased/>
  <w15:docId w15:val="{6B954070-6345-4E34-BCA6-8213923E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EAF"/>
    <w:pPr>
      <w:spacing w:before="120" w:after="0" w:line="240" w:lineRule="auto"/>
      <w:ind w:left="72" w:right="72"/>
    </w:pPr>
  </w:style>
  <w:style w:type="paragraph" w:styleId="Heading1">
    <w:name w:val="heading 1"/>
    <w:basedOn w:val="Normal"/>
    <w:next w:val="Normal"/>
    <w:link w:val="Heading1Char"/>
    <w:uiPriority w:val="1"/>
    <w:qFormat/>
    <w:rsid w:val="005A54FA"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5A54FA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1"/>
    <w:qFormat/>
    <w:rsid w:val="005A54F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54FA"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54FA"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A54FA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5A54FA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1"/>
    <w:rsid w:val="005A54FA"/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54FA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54FA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le">
    <w:name w:val="Title"/>
    <w:basedOn w:val="Normal"/>
    <w:link w:val="TitleChar"/>
    <w:uiPriority w:val="1"/>
    <w:qFormat/>
    <w:rsid w:val="005A54FA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5A54FA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GridTable4-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ListTable2-Accent1">
    <w:name w:val="List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PlainTable4">
    <w:name w:val="Plain Table 4"/>
    <w:basedOn w:val="Table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6">
    <w:name w:val="Grid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6">
    <w:name w:val="List Table 1 Light Accent 6"/>
    <w:basedOn w:val="Table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Footer">
    <w:name w:val="footer"/>
    <w:basedOn w:val="Normal"/>
    <w:link w:val="FooterChar"/>
    <w:uiPriority w:val="2"/>
    <w:pPr>
      <w:spacing w:before="0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customStyle="1" w:styleId="Noborders">
    <w:name w:val="No borders"/>
    <w:basedOn w:val="TableNormal"/>
    <w:uiPriority w:val="99"/>
    <w:pPr>
      <w:spacing w:after="0" w:line="240" w:lineRule="auto"/>
    </w:pPr>
    <w:tblPr/>
  </w:style>
  <w:style w:type="table" w:styleId="GridTable1Light-Accent1">
    <w:name w:val="Grid Table 1 Light Accent 1"/>
    <w:aliases w:val="Sample questionnaires table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rsid w:val="00A638EC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ntactinfo">
    <w:name w:val="Contact info"/>
    <w:basedOn w:val="Normal"/>
    <w:uiPriority w:val="1"/>
    <w:qFormat/>
    <w:rsid w:val="00290347"/>
    <w:pPr>
      <w:spacing w:before="1680"/>
      <w:contextualSpacing/>
      <w:jc w:val="right"/>
    </w:pPr>
    <w:rPr>
      <w:caps/>
    </w:rPr>
  </w:style>
  <w:style w:type="table" w:styleId="GridTable3-Accent3">
    <w:name w:val="Grid Table 3 Accent 3"/>
    <w:basedOn w:val="Table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har"/>
    <w:uiPriority w:val="1"/>
    <w:qFormat/>
    <w:rsid w:val="006E67C4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har">
    <w:name w:val="Signature Char"/>
    <w:basedOn w:val="DefaultParagraphFont"/>
    <w:link w:val="Signature"/>
    <w:uiPriority w:val="1"/>
    <w:rsid w:val="006E67C4"/>
    <w:rPr>
      <w:kern w:val="0"/>
      <w:sz w:val="16"/>
      <w:szCs w:val="16"/>
      <w14:ligatures w14:val="none"/>
    </w:rPr>
  </w:style>
  <w:style w:type="paragraph" w:customStyle="1" w:styleId="Sign-off">
    <w:name w:val="Sign-off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Rightalign">
    <w:name w:val="Right align"/>
    <w:basedOn w:val="Normal"/>
    <w:uiPriority w:val="1"/>
    <w:qFormat/>
    <w:pPr>
      <w:jc w:val="right"/>
    </w:pPr>
  </w:style>
  <w:style w:type="table" w:styleId="GridTable1Light-Accent2">
    <w:name w:val="Grid Table 1 Light Accent 2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Bullet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character" w:styleId="IntenseEmphasis">
    <w:name w:val="Intense Emphasis"/>
    <w:basedOn w:val="DefaultParagraphFont"/>
    <w:uiPriority w:val="21"/>
    <w:semiHidden/>
    <w:unhideWhenUsed/>
    <w:rsid w:val="005A54FA"/>
    <w:rPr>
      <w:i/>
      <w:iCs/>
      <w:color w:val="355D7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5A54FA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A54FA"/>
    <w:rPr>
      <w:i/>
      <w:iCs/>
      <w:color w:val="355D7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rsid w:val="005A54FA"/>
    <w:rPr>
      <w:b/>
      <w:bCs/>
      <w:caps w:val="0"/>
      <w:smallCaps/>
      <w:color w:val="355D7E" w:themeColor="accent1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5A54FA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5A54FA"/>
    <w:rPr>
      <w:color w:val="7C5F1D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A54FA"/>
    <w:rPr>
      <w:color w:val="595959" w:themeColor="text1" w:themeTint="A6"/>
      <w:shd w:val="clear" w:color="auto" w:fill="E6E6E6"/>
    </w:rPr>
  </w:style>
  <w:style w:type="character" w:styleId="Emphasis">
    <w:name w:val="Emphasis"/>
    <w:basedOn w:val="DefaultParagraphFont"/>
    <w:uiPriority w:val="20"/>
    <w:rsid w:val="005B2EAF"/>
    <w:rPr>
      <w:i/>
      <w:iCs/>
      <w:color w:val="595959" w:themeColor="text1" w:themeTint="A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2A7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2A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kit\AppData\Roaming\Microsoft\Templates\Tactical%20business%20marketing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D7D7454FD33449A9C4F5EFB5DA3B7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FEA325-67D2-4C28-B42C-F21C58387BE2}"/>
      </w:docPartPr>
      <w:docPartBody>
        <w:p w:rsidR="00000000" w:rsidRDefault="00AD5A3B">
          <w:pPr>
            <w:pStyle w:val="3D7D7454FD33449A9C4F5EFB5DA3B744"/>
          </w:pPr>
          <w:r>
            <w:t>Date</w:t>
          </w:r>
        </w:p>
      </w:docPartBody>
    </w:docPart>
    <w:docPart>
      <w:docPartPr>
        <w:name w:val="F4BFCE77C7AB4510BF6727493E099E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D80369-6EA3-49FC-9340-A586823D1C67}"/>
      </w:docPartPr>
      <w:docPartBody>
        <w:p w:rsidR="00000000" w:rsidRDefault="00AD5A3B">
          <w:pPr>
            <w:pStyle w:val="F4BFCE77C7AB4510BF6727493E099ED9"/>
          </w:pPr>
          <w:r w:rsidRPr="002A0044">
            <w:t>Tactical Marketing Plan</w:t>
          </w:r>
        </w:p>
      </w:docPartBody>
    </w:docPart>
    <w:docPart>
      <w:docPartPr>
        <w:name w:val="8591702942F04C6193B27FF0AA88EF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654B20-DBCB-4D61-8E5D-347CFB04E533}"/>
      </w:docPartPr>
      <w:docPartBody>
        <w:p w:rsidR="00000000" w:rsidRDefault="00AD5A3B">
          <w:pPr>
            <w:pStyle w:val="8591702942F04C6193B27FF0AA88EF63"/>
          </w:pPr>
          <w:r>
            <w:t>Document subtitle</w:t>
          </w:r>
        </w:p>
      </w:docPartBody>
    </w:docPart>
    <w:docPart>
      <w:docPartPr>
        <w:name w:val="90D009D162FF4EB6929F97A882BC92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182B5D-35CB-422C-A852-EFDE8E109525}"/>
      </w:docPartPr>
      <w:docPartBody>
        <w:p w:rsidR="00000000" w:rsidRDefault="00AD5A3B">
          <w:pPr>
            <w:pStyle w:val="90D009D162FF4EB6929F97A882BC92AB"/>
          </w:pPr>
          <w:r w:rsidRPr="004D5282">
            <w:t>Presented by:</w:t>
          </w:r>
        </w:p>
      </w:docPartBody>
    </w:docPart>
    <w:docPart>
      <w:docPartPr>
        <w:name w:val="7ADE6E353E8F4CF1BF67CB0B9071A3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0DDF1E-1E9A-4BEA-99EB-114B689516B3}"/>
      </w:docPartPr>
      <w:docPartBody>
        <w:p w:rsidR="00000000" w:rsidRDefault="00AD5A3B">
          <w:pPr>
            <w:pStyle w:val="7ADE6E353E8F4CF1BF67CB0B9071A328"/>
          </w:pPr>
          <w:r w:rsidRPr="004D5282"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3B"/>
    <w:rsid w:val="00AD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85307EFF634F369B8C6AB90C6FF393">
    <w:name w:val="D785307EFF634F369B8C6AB90C6FF393"/>
  </w:style>
  <w:style w:type="paragraph" w:customStyle="1" w:styleId="D2CE1987CA334BA492894DF8F08550C6">
    <w:name w:val="D2CE1987CA334BA492894DF8F08550C6"/>
  </w:style>
  <w:style w:type="paragraph" w:customStyle="1" w:styleId="3D7D7454FD33449A9C4F5EFB5DA3B744">
    <w:name w:val="3D7D7454FD33449A9C4F5EFB5DA3B744"/>
  </w:style>
  <w:style w:type="paragraph" w:customStyle="1" w:styleId="F4BFCE77C7AB4510BF6727493E099ED9">
    <w:name w:val="F4BFCE77C7AB4510BF6727493E099ED9"/>
  </w:style>
  <w:style w:type="paragraph" w:customStyle="1" w:styleId="8591702942F04C6193B27FF0AA88EF63">
    <w:name w:val="8591702942F04C6193B27FF0AA88EF63"/>
  </w:style>
  <w:style w:type="paragraph" w:customStyle="1" w:styleId="90D009D162FF4EB6929F97A882BC92AB">
    <w:name w:val="90D009D162FF4EB6929F97A882BC92AB"/>
  </w:style>
  <w:style w:type="paragraph" w:customStyle="1" w:styleId="224F82BEFD674C41A95275CB9C513A38">
    <w:name w:val="224F82BEFD674C41A95275CB9C513A38"/>
  </w:style>
  <w:style w:type="paragraph" w:customStyle="1" w:styleId="7ADE6E353E8F4CF1BF67CB0B9071A328">
    <w:name w:val="7ADE6E353E8F4CF1BF67CB0B9071A328"/>
  </w:style>
  <w:style w:type="paragraph" w:customStyle="1" w:styleId="8FFBC27734544607BBFB5955422D229E">
    <w:name w:val="8FFBC27734544607BBFB5955422D229E"/>
  </w:style>
  <w:style w:type="paragraph" w:customStyle="1" w:styleId="CDE68989BBB14855B42DEED1078B1585">
    <w:name w:val="CDE68989BBB14855B42DEED1078B1585"/>
  </w:style>
  <w:style w:type="character" w:styleId="Emphasis">
    <w:name w:val="Emphasis"/>
    <w:basedOn w:val="DefaultParagraphFont"/>
    <w:uiPriority w:val="20"/>
    <w:rPr>
      <w:i/>
      <w:iCs/>
      <w:color w:val="595959" w:themeColor="text1" w:themeTint="A6"/>
    </w:rPr>
  </w:style>
  <w:style w:type="paragraph" w:customStyle="1" w:styleId="C90626ABEAC04C1984170113C5FB4BCF">
    <w:name w:val="C90626ABEAC04C1984170113C5FB4BCF"/>
  </w:style>
  <w:style w:type="paragraph" w:customStyle="1" w:styleId="275CA7C66A724DFC9085DCF85A5C1B1F">
    <w:name w:val="275CA7C66A724DFC9085DCF85A5C1B1F"/>
  </w:style>
  <w:style w:type="paragraph" w:customStyle="1" w:styleId="E107215A23FB4638852ADD5D94A35472">
    <w:name w:val="E107215A23FB4638852ADD5D94A35472"/>
  </w:style>
  <w:style w:type="paragraph" w:customStyle="1" w:styleId="970512E48B9E42798196A78CF9BAB8EE">
    <w:name w:val="970512E48B9E42798196A78CF9BAB8EE"/>
  </w:style>
  <w:style w:type="paragraph" w:customStyle="1" w:styleId="EEF9DE77CA47458E9607BF622A3B6B23">
    <w:name w:val="EEF9DE77CA47458E9607BF622A3B6B23"/>
  </w:style>
  <w:style w:type="paragraph" w:customStyle="1" w:styleId="58E255AE49244A5EAA075278BBCDC00B">
    <w:name w:val="58E255AE49244A5EAA075278BBCDC00B"/>
  </w:style>
  <w:style w:type="paragraph" w:customStyle="1" w:styleId="977E1519A18147AB915933D9FA7647F0">
    <w:name w:val="977E1519A18147AB915933D9FA7647F0"/>
  </w:style>
  <w:style w:type="paragraph" w:customStyle="1" w:styleId="89A23F6E9B4F41F794F3BC973250419D">
    <w:name w:val="89A23F6E9B4F41F794F3BC973250419D"/>
  </w:style>
  <w:style w:type="paragraph" w:customStyle="1" w:styleId="C0E2F9B8AA7548D3BE43AD341F597540">
    <w:name w:val="C0E2F9B8AA7548D3BE43AD341F597540"/>
  </w:style>
  <w:style w:type="paragraph" w:customStyle="1" w:styleId="2928870DAAC44D0C90AECF3FC652B7FE">
    <w:name w:val="2928870DAAC44D0C90AECF3FC652B7FE"/>
  </w:style>
  <w:style w:type="paragraph" w:customStyle="1" w:styleId="D9496FE773684D9291474DF0E0822679">
    <w:name w:val="D9496FE773684D9291474DF0E0822679"/>
  </w:style>
  <w:style w:type="paragraph" w:customStyle="1" w:styleId="5EA93FF72B064F32959BFAD158087E82">
    <w:name w:val="5EA93FF72B064F32959BFAD158087E82"/>
  </w:style>
  <w:style w:type="paragraph" w:customStyle="1" w:styleId="711E2CAF41CE42AE991FA53813089D7B">
    <w:name w:val="711E2CAF41CE42AE991FA53813089D7B"/>
  </w:style>
  <w:style w:type="paragraph" w:customStyle="1" w:styleId="375902BFAE9F48D2B598CC584CADC950">
    <w:name w:val="375902BFAE9F48D2B598CC584CADC950"/>
  </w:style>
  <w:style w:type="paragraph" w:customStyle="1" w:styleId="46DDD4F971694E07BD3FB34373A4A18A">
    <w:name w:val="46DDD4F971694E07BD3FB34373A4A18A"/>
  </w:style>
  <w:style w:type="paragraph" w:customStyle="1" w:styleId="E47F1E1182874669AC75C9576593E5B8">
    <w:name w:val="E47F1E1182874669AC75C9576593E5B8"/>
  </w:style>
  <w:style w:type="paragraph" w:customStyle="1" w:styleId="3229B50759794DDAA371D480DFDA8427">
    <w:name w:val="3229B50759794DDAA371D480DFDA8427"/>
  </w:style>
  <w:style w:type="paragraph" w:customStyle="1" w:styleId="F6390C8F504D4E54AADE7641B8346430">
    <w:name w:val="F6390C8F504D4E54AADE7641B8346430"/>
  </w:style>
  <w:style w:type="paragraph" w:customStyle="1" w:styleId="55D8F3C7DACC4622A08EAFE2D753B9FF">
    <w:name w:val="55D8F3C7DACC4622A08EAFE2D753B9FF"/>
  </w:style>
  <w:style w:type="paragraph" w:customStyle="1" w:styleId="DD86C82EDE6A4BBA8F9078608800B7A1">
    <w:name w:val="DD86C82EDE6A4BBA8F9078608800B7A1"/>
  </w:style>
  <w:style w:type="paragraph" w:customStyle="1" w:styleId="D54B0C5D4B9E42A39C4310888EB131F5">
    <w:name w:val="D54B0C5D4B9E42A39C4310888EB131F5"/>
  </w:style>
  <w:style w:type="paragraph" w:customStyle="1" w:styleId="97193A4E7F2F465DA47816E920BE7EFF">
    <w:name w:val="97193A4E7F2F465DA47816E920BE7EFF"/>
  </w:style>
  <w:style w:type="paragraph" w:customStyle="1" w:styleId="C4353435526B41F98510062407CB730F">
    <w:name w:val="C4353435526B41F98510062407CB730F"/>
  </w:style>
  <w:style w:type="paragraph" w:customStyle="1" w:styleId="73C9D515675E49CD9DA78C9648252A37">
    <w:name w:val="73C9D515675E49CD9DA78C9648252A37"/>
  </w:style>
  <w:style w:type="paragraph" w:customStyle="1" w:styleId="664C2F56870D484D8227AFE002B9DEF3">
    <w:name w:val="664C2F56870D484D8227AFE002B9DEF3"/>
  </w:style>
  <w:style w:type="paragraph" w:customStyle="1" w:styleId="D5A3EA8E48584B52AAF8A77189D68F3F">
    <w:name w:val="D5A3EA8E48584B52AAF8A77189D68F3F"/>
  </w:style>
  <w:style w:type="paragraph" w:customStyle="1" w:styleId="8E75C200275F438EBF242A418E5D97A2">
    <w:name w:val="8E75C200275F438EBF242A418E5D97A2"/>
  </w:style>
  <w:style w:type="paragraph" w:customStyle="1" w:styleId="FDA71041283B40EEBD963AB027E0A2DA">
    <w:name w:val="FDA71041283B40EEBD963AB027E0A2DA"/>
  </w:style>
  <w:style w:type="paragraph" w:customStyle="1" w:styleId="DFB82D31A2D74711883C8268086C6EBD">
    <w:name w:val="DFB82D31A2D74711883C8268086C6EBD"/>
  </w:style>
  <w:style w:type="paragraph" w:customStyle="1" w:styleId="BBCFEA68A8924943AF12DFF620A16725">
    <w:name w:val="BBCFEA68A8924943AF12DFF620A16725"/>
  </w:style>
  <w:style w:type="paragraph" w:customStyle="1" w:styleId="1937A9D12E724D34B64F86894F2DC71F">
    <w:name w:val="1937A9D12E724D34B64F86894F2DC71F"/>
  </w:style>
  <w:style w:type="paragraph" w:customStyle="1" w:styleId="19760DD7455B48E88C4E0786C5C9D7D0">
    <w:name w:val="19760DD7455B48E88C4E0786C5C9D7D0"/>
  </w:style>
  <w:style w:type="paragraph" w:customStyle="1" w:styleId="D52D14DE5A80494FBCD5E210F76355B6">
    <w:name w:val="D52D14DE5A80494FBCD5E210F76355B6"/>
  </w:style>
  <w:style w:type="paragraph" w:customStyle="1" w:styleId="FAABFECAF9D648B4B574E2EB849D2C20">
    <w:name w:val="FAABFECAF9D648B4B574E2EB849D2C20"/>
  </w:style>
  <w:style w:type="paragraph" w:customStyle="1" w:styleId="2E5095377B8A4484A93D7615E413AAB8">
    <w:name w:val="2E5095377B8A4484A93D7615E413AAB8"/>
  </w:style>
  <w:style w:type="paragraph" w:customStyle="1" w:styleId="12C0A6C524444852B4FD9DD31E759771">
    <w:name w:val="12C0A6C524444852B4FD9DD31E759771"/>
  </w:style>
  <w:style w:type="paragraph" w:customStyle="1" w:styleId="5C969E2E520B456ABC8C690C9FD3F18A">
    <w:name w:val="5C969E2E520B456ABC8C690C9FD3F18A"/>
  </w:style>
  <w:style w:type="paragraph" w:customStyle="1" w:styleId="B61A6EA516E74F7BB141BB54ADF069F1">
    <w:name w:val="B61A6EA516E74F7BB141BB54ADF069F1"/>
  </w:style>
  <w:style w:type="paragraph" w:customStyle="1" w:styleId="AA000BE9EA6844C9AE159506A3959E1B">
    <w:name w:val="AA000BE9EA6844C9AE159506A3959E1B"/>
  </w:style>
  <w:style w:type="paragraph" w:customStyle="1" w:styleId="2A91B0D6EA4F4D1994ECA8706C614DB8">
    <w:name w:val="2A91B0D6EA4F4D1994ECA8706C614DB8"/>
  </w:style>
  <w:style w:type="paragraph" w:customStyle="1" w:styleId="49F071886C624F308496A53EB5629B74">
    <w:name w:val="49F071886C624F308496A53EB5629B74"/>
  </w:style>
  <w:style w:type="paragraph" w:customStyle="1" w:styleId="E7EF05C4D0D8417FB78DE3A1B21FCFD6">
    <w:name w:val="E7EF05C4D0D8417FB78DE3A1B21FCFD6"/>
  </w:style>
  <w:style w:type="paragraph" w:customStyle="1" w:styleId="FDDCA8F7B19B4F42AF17A33549CE0CA8">
    <w:name w:val="FDDCA8F7B19B4F42AF17A33549CE0CA8"/>
  </w:style>
  <w:style w:type="paragraph" w:customStyle="1" w:styleId="E74E9DCF74664BEF8E3C48445D4EE1B8">
    <w:name w:val="E74E9DCF74664BEF8E3C48445D4EE1B8"/>
  </w:style>
  <w:style w:type="paragraph" w:customStyle="1" w:styleId="102E7166D0934A80B54D810A3D24F05F">
    <w:name w:val="102E7166D0934A80B54D810A3D24F05F"/>
  </w:style>
  <w:style w:type="paragraph" w:customStyle="1" w:styleId="07A22550F1EA418CA97C3C2A37383CDE">
    <w:name w:val="07A22550F1EA418CA97C3C2A37383CDE"/>
  </w:style>
  <w:style w:type="paragraph" w:customStyle="1" w:styleId="C7A832F7983145D599F50294A0CEB117">
    <w:name w:val="C7A832F7983145D599F50294A0CEB117"/>
  </w:style>
  <w:style w:type="paragraph" w:customStyle="1" w:styleId="385217CFBFD640019AFAD649D256D8E8">
    <w:name w:val="385217CFBFD640019AFAD649D256D8E8"/>
  </w:style>
  <w:style w:type="paragraph" w:customStyle="1" w:styleId="E59794F12355487F9E72D31E70EFB46F">
    <w:name w:val="E59794F12355487F9E72D31E70EFB46F"/>
  </w:style>
  <w:style w:type="paragraph" w:customStyle="1" w:styleId="8507D18F52F240DFB48FF5C686471BEB">
    <w:name w:val="8507D18F52F240DFB48FF5C686471BEB"/>
  </w:style>
  <w:style w:type="paragraph" w:customStyle="1" w:styleId="C0E4C4D716254C6FBD87B491AB6673B4">
    <w:name w:val="C0E4C4D716254C6FBD87B491AB6673B4"/>
  </w:style>
  <w:style w:type="paragraph" w:customStyle="1" w:styleId="A2CF31352C3848C590F074C49C4B3169">
    <w:name w:val="A2CF31352C3848C590F074C49C4B3169"/>
  </w:style>
  <w:style w:type="paragraph" w:customStyle="1" w:styleId="EE65334E752B49FEBB89D4EB2DCF34AD">
    <w:name w:val="EE65334E752B49FEBB89D4EB2DCF34AD"/>
  </w:style>
  <w:style w:type="paragraph" w:customStyle="1" w:styleId="9BE41553B7BE45DBAC9968DBD45DE53B">
    <w:name w:val="9BE41553B7BE45DBAC9968DBD45DE53B"/>
  </w:style>
  <w:style w:type="paragraph" w:customStyle="1" w:styleId="5273527353E94EE3A00C418A16DFDF6E">
    <w:name w:val="5273527353E94EE3A00C418A16DFDF6E"/>
  </w:style>
  <w:style w:type="paragraph" w:customStyle="1" w:styleId="CCCF3E3DD8C14E46AD0FD71CACF13BFA">
    <w:name w:val="CCCF3E3DD8C14E46AD0FD71CACF13BFA"/>
  </w:style>
  <w:style w:type="paragraph" w:customStyle="1" w:styleId="AB0FFE62358F442FA0BA52166A2AA75E">
    <w:name w:val="AB0FFE62358F442FA0BA52166A2AA75E"/>
  </w:style>
  <w:style w:type="paragraph" w:customStyle="1" w:styleId="AF39F2E4D3514715BF5F2E7FA36BFAC1">
    <w:name w:val="AF39F2E4D3514715BF5F2E7FA36BFAC1"/>
  </w:style>
  <w:style w:type="paragraph" w:customStyle="1" w:styleId="43401DD8F42E45D7A5D4DD2AF7568417">
    <w:name w:val="43401DD8F42E45D7A5D4DD2AF7568417"/>
  </w:style>
  <w:style w:type="paragraph" w:customStyle="1" w:styleId="CE8D44097E5546BC8EA639064ECF12B5">
    <w:name w:val="CE8D44097E5546BC8EA639064ECF12B5"/>
  </w:style>
  <w:style w:type="paragraph" w:customStyle="1" w:styleId="822DA3F0F5A349BF8E780FFDDA35A833">
    <w:name w:val="822DA3F0F5A349BF8E780FFDDA35A833"/>
  </w:style>
  <w:style w:type="paragraph" w:customStyle="1" w:styleId="3D55E3EC974B4A7EB06064347821D880">
    <w:name w:val="3D55E3EC974B4A7EB06064347821D880"/>
  </w:style>
  <w:style w:type="paragraph" w:customStyle="1" w:styleId="2AB2F8B60AB64FC9BF49CFAEA6DAE89C">
    <w:name w:val="2AB2F8B60AB64FC9BF49CFAEA6DAE89C"/>
  </w:style>
  <w:style w:type="paragraph" w:customStyle="1" w:styleId="9045F9F180DA453FAB94FEE30BA54CB6">
    <w:name w:val="9045F9F180DA453FAB94FEE30BA54CB6"/>
  </w:style>
  <w:style w:type="paragraph" w:customStyle="1" w:styleId="E9D37E3A4BBE4C19AB5AC7566ACA77A0">
    <w:name w:val="E9D37E3A4BBE4C19AB5AC7566ACA77A0"/>
  </w:style>
  <w:style w:type="paragraph" w:customStyle="1" w:styleId="64C5971EBAE74ADCA194DD11F17450FE">
    <w:name w:val="64C5971EBAE74ADCA194DD11F17450FE"/>
  </w:style>
  <w:style w:type="paragraph" w:customStyle="1" w:styleId="6DE7700044504D538CF11F534882035B">
    <w:name w:val="6DE7700044504D538CF11F534882035B"/>
  </w:style>
  <w:style w:type="paragraph" w:customStyle="1" w:styleId="7305E84695F54B25BCC0885E7218FBA7">
    <w:name w:val="7305E84695F54B25BCC0885E7218FBA7"/>
  </w:style>
  <w:style w:type="paragraph" w:customStyle="1" w:styleId="F562CF595BCB456AA7FFE22E254D902B">
    <w:name w:val="F562CF595BCB456AA7FFE22E254D902B"/>
  </w:style>
  <w:style w:type="paragraph" w:customStyle="1" w:styleId="EDF16B299A174DF48421E161174AB8D7">
    <w:name w:val="EDF16B299A174DF48421E161174AB8D7"/>
  </w:style>
  <w:style w:type="paragraph" w:customStyle="1" w:styleId="22786500213D4BC8BB598BD7F8BE8ABA">
    <w:name w:val="22786500213D4BC8BB598BD7F8BE8ABA"/>
  </w:style>
  <w:style w:type="paragraph" w:customStyle="1" w:styleId="6944E16E3198418B9742EB151E4ACD91">
    <w:name w:val="6944E16E3198418B9742EB151E4ACD91"/>
  </w:style>
  <w:style w:type="paragraph" w:customStyle="1" w:styleId="788403BC7E2249DE81D7B1A0F17768BD">
    <w:name w:val="788403BC7E2249DE81D7B1A0F17768BD"/>
  </w:style>
  <w:style w:type="paragraph" w:customStyle="1" w:styleId="D59AE844D9444FD88BA1589FB4455145">
    <w:name w:val="D59AE844D9444FD88BA1589FB4455145"/>
  </w:style>
  <w:style w:type="paragraph" w:customStyle="1" w:styleId="D9A66B72DFDF44AB8A4D5926D24E6A6E">
    <w:name w:val="D9A66B72DFDF44AB8A4D5926D24E6A6E"/>
  </w:style>
  <w:style w:type="paragraph" w:customStyle="1" w:styleId="057E3D849B3B4FE199A84F63EAC09D22">
    <w:name w:val="057E3D849B3B4FE199A84F63EAC09D22"/>
  </w:style>
  <w:style w:type="paragraph" w:customStyle="1" w:styleId="1B7B668B74914BE98366901153BE3823">
    <w:name w:val="1B7B668B74914BE98366901153BE3823"/>
  </w:style>
  <w:style w:type="paragraph" w:customStyle="1" w:styleId="D21A7AC2F2BC473B98D4232EB22FCBF0">
    <w:name w:val="D21A7AC2F2BC473B98D4232EB22FCBF0"/>
  </w:style>
  <w:style w:type="paragraph" w:customStyle="1" w:styleId="F9D72D42B05B4FE6B5173D9EB767F702">
    <w:name w:val="F9D72D42B05B4FE6B5173D9EB767F702"/>
  </w:style>
  <w:style w:type="paragraph" w:customStyle="1" w:styleId="1788EB152AFB4EA28DB19F6DE556ACF4">
    <w:name w:val="1788EB152AFB4EA28DB19F6DE556ACF4"/>
  </w:style>
  <w:style w:type="paragraph" w:customStyle="1" w:styleId="AA00B6C4A4244D6A9F484F3F02F836BA">
    <w:name w:val="AA00B6C4A4244D6A9F484F3F02F836BA"/>
  </w:style>
  <w:style w:type="paragraph" w:customStyle="1" w:styleId="A0BD96788C18438E8D8E38A7CFC806A9">
    <w:name w:val="A0BD96788C18438E8D8E38A7CFC806A9"/>
  </w:style>
  <w:style w:type="paragraph" w:customStyle="1" w:styleId="3B28046B70C4435DAA3351B36811E1B2">
    <w:name w:val="3B28046B70C4435DAA3351B36811E1B2"/>
  </w:style>
  <w:style w:type="paragraph" w:customStyle="1" w:styleId="BCCA8AE52BD6491D9A5D1B987ECAA6A1">
    <w:name w:val="BCCA8AE52BD6491D9A5D1B987ECAA6A1"/>
  </w:style>
  <w:style w:type="paragraph" w:customStyle="1" w:styleId="A47EA5969C394ADCAEF1F0BD63DB7D2D">
    <w:name w:val="A47EA5969C394ADCAEF1F0BD63DB7D2D"/>
  </w:style>
  <w:style w:type="paragraph" w:customStyle="1" w:styleId="37A96E38E7314C58B57914D288858DB8">
    <w:name w:val="37A96E38E7314C58B57914D288858DB8"/>
  </w:style>
  <w:style w:type="paragraph" w:customStyle="1" w:styleId="D2905B8E7CB241FF93BD53A5283E79AF">
    <w:name w:val="D2905B8E7CB241FF93BD53A5283E79AF"/>
  </w:style>
  <w:style w:type="paragraph" w:customStyle="1" w:styleId="87D24A7ABAA843FDA6CAD23896EF62F6">
    <w:name w:val="87D24A7ABAA843FDA6CAD23896EF62F6"/>
  </w:style>
  <w:style w:type="paragraph" w:customStyle="1" w:styleId="5BBD05FBBA564BC3BC36F1B4B6067DB0">
    <w:name w:val="5BBD05FBBA564BC3BC36F1B4B6067DB0"/>
  </w:style>
  <w:style w:type="paragraph" w:customStyle="1" w:styleId="04894A91307043C2BBEFF37C14BA49E7">
    <w:name w:val="04894A91307043C2BBEFF37C14BA49E7"/>
  </w:style>
  <w:style w:type="paragraph" w:customStyle="1" w:styleId="2650F557A82C4412A7DA5E5BA7575D6B">
    <w:name w:val="2650F557A82C4412A7DA5E5BA7575D6B"/>
  </w:style>
  <w:style w:type="character" w:styleId="PlaceholderText">
    <w:name w:val="Placeholder Text"/>
    <w:basedOn w:val="DefaultParagraphFont"/>
    <w:uiPriority w:val="2"/>
    <w:rPr>
      <w:i/>
      <w:iCs/>
      <w:color w:val="808080"/>
    </w:rPr>
  </w:style>
  <w:style w:type="paragraph" w:customStyle="1" w:styleId="19BAE4E65F1542569087B4E8B7BE9647">
    <w:name w:val="19BAE4E65F1542569087B4E8B7BE9647"/>
  </w:style>
  <w:style w:type="paragraph" w:customStyle="1" w:styleId="72DC4B2C6EA94EAC9D8F24D193766618">
    <w:name w:val="72DC4B2C6EA94EAC9D8F24D193766618"/>
  </w:style>
  <w:style w:type="paragraph" w:customStyle="1" w:styleId="EF4BE24C257648E6A0EE11BB3B180A94">
    <w:name w:val="EF4BE24C257648E6A0EE11BB3B180A94"/>
  </w:style>
  <w:style w:type="paragraph" w:customStyle="1" w:styleId="9F6C06A07EC342908625EE3F8DDC1B75">
    <w:name w:val="9F6C06A07EC342908625EE3F8DDC1B75"/>
  </w:style>
  <w:style w:type="paragraph" w:customStyle="1" w:styleId="B4BA192BE63F4F308F28EDAD91A79AB1">
    <w:name w:val="B4BA192BE63F4F308F28EDAD91A79AB1"/>
  </w:style>
  <w:style w:type="paragraph" w:customStyle="1" w:styleId="122723D459234D49AB029A129352AB5C">
    <w:name w:val="122723D459234D49AB029A129352AB5C"/>
  </w:style>
  <w:style w:type="paragraph" w:customStyle="1" w:styleId="533DA4DD9372430BBC6B0EB7C9D67774">
    <w:name w:val="533DA4DD9372430BBC6B0EB7C9D67774"/>
  </w:style>
  <w:style w:type="paragraph" w:customStyle="1" w:styleId="083A322A832C467B82CA201D27311CC0">
    <w:name w:val="083A322A832C467B82CA201D27311CC0"/>
  </w:style>
  <w:style w:type="paragraph" w:customStyle="1" w:styleId="444949D1FB424B07913DEFFCC7335A2A">
    <w:name w:val="444949D1FB424B07913DEFFCC7335A2A"/>
  </w:style>
  <w:style w:type="paragraph" w:customStyle="1" w:styleId="4548E4A31B3F4CEF846120A64731C5C9">
    <w:name w:val="4548E4A31B3F4CEF846120A64731C5C9"/>
  </w:style>
  <w:style w:type="paragraph" w:customStyle="1" w:styleId="D45500CAC3F34061B2BB19DCB18D4FFA">
    <w:name w:val="D45500CAC3F34061B2BB19DCB18D4FFA"/>
  </w:style>
  <w:style w:type="paragraph" w:customStyle="1" w:styleId="C78724FA2CD64084B0E16ECA1F835543">
    <w:name w:val="C78724FA2CD64084B0E16ECA1F835543"/>
  </w:style>
  <w:style w:type="paragraph" w:customStyle="1" w:styleId="1BDF44D0E2464AA2A8634F94875766CD">
    <w:name w:val="1BDF44D0E2464AA2A8634F94875766CD"/>
  </w:style>
  <w:style w:type="paragraph" w:customStyle="1" w:styleId="5824E3520EF0448B9245DA54B74DE567">
    <w:name w:val="5824E3520EF0448B9245DA54B74DE567"/>
  </w:style>
  <w:style w:type="paragraph" w:customStyle="1" w:styleId="6FC4A050AD7E455BB4C7F599A9C2F8DE">
    <w:name w:val="6FC4A050AD7E455BB4C7F599A9C2F8DE"/>
  </w:style>
  <w:style w:type="paragraph" w:customStyle="1" w:styleId="24A77446297F4618BF8F24F5ABD419EB">
    <w:name w:val="24A77446297F4618BF8F24F5ABD419EB"/>
  </w:style>
  <w:style w:type="paragraph" w:customStyle="1" w:styleId="E9C2535C65754111BD45D6A05831FD71">
    <w:name w:val="E9C2535C65754111BD45D6A05831FD71"/>
  </w:style>
  <w:style w:type="paragraph" w:customStyle="1" w:styleId="C1EBC9062E1C48AEB65AFA8B545588E5">
    <w:name w:val="C1EBC9062E1C48AEB65AFA8B545588E5"/>
  </w:style>
  <w:style w:type="paragraph" w:customStyle="1" w:styleId="B10FD68F510346198C193E9EFA982A9E">
    <w:name w:val="B10FD68F510346198C193E9EFA982A9E"/>
  </w:style>
  <w:style w:type="paragraph" w:customStyle="1" w:styleId="1F50B508E64D4338B74F9F4444BBB3B9">
    <w:name w:val="1F50B508E64D4338B74F9F4444BBB3B9"/>
  </w:style>
  <w:style w:type="paragraph" w:customStyle="1" w:styleId="1337C7D9E8F241DBA6F2229FD8846D6A">
    <w:name w:val="1337C7D9E8F241DBA6F2229FD8846D6A"/>
  </w:style>
  <w:style w:type="paragraph" w:customStyle="1" w:styleId="8EF99355ED454184BC0E778A234F6B32">
    <w:name w:val="8EF99355ED454184BC0E778A234F6B32"/>
  </w:style>
  <w:style w:type="paragraph" w:customStyle="1" w:styleId="7BCB642816DC420F87EE4D63B1DEF999">
    <w:name w:val="7BCB642816DC420F87EE4D63B1DEF999"/>
  </w:style>
  <w:style w:type="paragraph" w:customStyle="1" w:styleId="73AF2DF0D6684E35B65B7F8984A0C161">
    <w:name w:val="73AF2DF0D6684E35B65B7F8984A0C161"/>
  </w:style>
  <w:style w:type="paragraph" w:customStyle="1" w:styleId="07AA82BE03164A169E036F609477BA0A">
    <w:name w:val="07AA82BE03164A169E036F609477BA0A"/>
  </w:style>
  <w:style w:type="paragraph" w:customStyle="1" w:styleId="DD4AE62AFC514B06B78494CD6966CC34">
    <w:name w:val="DD4AE62AFC514B06B78494CD6966CC34"/>
  </w:style>
  <w:style w:type="paragraph" w:customStyle="1" w:styleId="AC6E810C2CD543FB9D2E7B1A71ACEF00">
    <w:name w:val="AC6E810C2CD543FB9D2E7B1A71ACEF00"/>
  </w:style>
  <w:style w:type="paragraph" w:customStyle="1" w:styleId="73A9D3A76A8E46E4859721D0DE04D7ED">
    <w:name w:val="73A9D3A76A8E46E4859721D0DE04D7ED"/>
  </w:style>
  <w:style w:type="paragraph" w:customStyle="1" w:styleId="187405B695144F5C90498D8C4BB0C743">
    <w:name w:val="187405B695144F5C90498D8C4BB0C743"/>
  </w:style>
  <w:style w:type="paragraph" w:customStyle="1" w:styleId="99F83321B25140F499F6C3ACCBF2D233">
    <w:name w:val="99F83321B25140F499F6C3ACCBF2D233"/>
  </w:style>
  <w:style w:type="paragraph" w:customStyle="1" w:styleId="776DE4C1BDB3409486EC5860BA36DB1A">
    <w:name w:val="776DE4C1BDB3409486EC5860BA36DB1A"/>
  </w:style>
  <w:style w:type="paragraph" w:customStyle="1" w:styleId="BEDC55D383ED40228FBE91A34946D738">
    <w:name w:val="BEDC55D383ED40228FBE91A34946D738"/>
  </w:style>
  <w:style w:type="paragraph" w:customStyle="1" w:styleId="9B052B3544414155AD2FB07E1D71DBF2">
    <w:name w:val="9B052B3544414155AD2FB07E1D71DB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.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1C6EA6-4382-4323-BFEC-5F93C00C3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Tactical business marketing plan.dotx</Template>
  <TotalTime>733</TotalTime>
  <Pages>4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TrIANGLE CORPORATION</Company>
  <LinksUpToDate>false</LinksUpToDate>
  <CharactersWithSpaces>1541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Team: 03</dc:subject>
  <dc:creator>Ankit Chawla</dc:creator>
  <cp:keywords>Project proposal</cp:keywords>
  <cp:lastModifiedBy>Ankit Chawla</cp:lastModifiedBy>
  <cp:revision>4</cp:revision>
  <dcterms:created xsi:type="dcterms:W3CDTF">2019-04-15T05:35:00Z</dcterms:created>
  <dcterms:modified xsi:type="dcterms:W3CDTF">2019-04-15T18:12:00Z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MSIP_Label_f42aa342-8706-4288-bd11-ebb85995028c_Enabled">
    <vt:lpwstr>True</vt:lpwstr>
  </property>
  <property fmtid="{D5CDD505-2E9C-101B-9397-08002B2CF9AE}" pid="9" name="MSIP_Label_f42aa342-8706-4288-bd11-ebb85995028c_SiteId">
    <vt:lpwstr>72f988bf-86f1-41af-91ab-2d7cd011db47</vt:lpwstr>
  </property>
  <property fmtid="{D5CDD505-2E9C-101B-9397-08002B2CF9AE}" pid="10" name="MSIP_Label_f42aa342-8706-4288-bd11-ebb85995028c_Owner">
    <vt:lpwstr>Anumol@vidyatech.com</vt:lpwstr>
  </property>
  <property fmtid="{D5CDD505-2E9C-101B-9397-08002B2CF9AE}" pid="11" name="MSIP_Label_f42aa342-8706-4288-bd11-ebb85995028c_SetDate">
    <vt:lpwstr>2018-04-07T04:43:58.0549681Z</vt:lpwstr>
  </property>
  <property fmtid="{D5CDD505-2E9C-101B-9397-08002B2CF9AE}" pid="12" name="MSIP_Label_f42aa342-8706-4288-bd11-ebb85995028c_Name">
    <vt:lpwstr>General</vt:lpwstr>
  </property>
  <property fmtid="{D5CDD505-2E9C-101B-9397-08002B2CF9AE}" pid="13" name="MSIP_Label_f42aa342-8706-4288-bd11-ebb85995028c_Application">
    <vt:lpwstr>Microsoft Azure Information Protection</vt:lpwstr>
  </property>
  <property fmtid="{D5CDD505-2E9C-101B-9397-08002B2CF9AE}" pid="14" name="MSIP_Label_f42aa342-8706-4288-bd11-ebb85995028c_Extended_MSFT_Method">
    <vt:lpwstr>Automatic</vt:lpwstr>
  </property>
  <property fmtid="{D5CDD505-2E9C-101B-9397-08002B2CF9AE}" pid="15" name="Sensitivity">
    <vt:lpwstr>General</vt:lpwstr>
  </property>
</Properties>
</file>